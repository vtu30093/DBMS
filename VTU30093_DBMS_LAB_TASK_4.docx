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0" distR="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0" distR="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0" b="0"/>
            <wp:wrapNone/>
            <wp:docPr id="6" name="图片 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0" distR="0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矩形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1" o:spid="_x0000_s11" fillcolor="#FFFFFF" stroked="t" style="position:absolute;&#10;margin-left:167.8pt;&#10;margin-top:4.9pt;&#10;width:109.8pt;&#10;height:17.400002pt;&#10;z-index:13;&#10;mso-position-horizontal:absolute;&#10;mso-position-vertical:absolute;&#10;mso-wrap-distance-left:0.0pt;&#10;mso-wrap-distance-right:0.0pt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S1L4</w:t>
        <w:br/>
      </w:r>
    </w:p>
    <w:p>
      <w:pPr>
        <w:pStyle w:val="38"/>
      </w:pPr>
      <w:r>
        <w:t xml:space="preserve">DBMS TASK - 4 </w:t>
      </w:r>
      <w:bookmarkStart w:id="0" w:name="_GoBack"/>
      <w:bookmarkEnd w:id="0"/>
      <w:r>
        <w:t>REPORT</w:t>
      </w:r>
    </w:p>
    <w:p>
      <w:r>
        <w:rPr>
          <w:sz w:val="28"/>
          <w:szCs w:val="24"/>
        </w:rPr>
        <w:t>Title:Using Functions in Queries and Writing Sub Queries</w:t>
      </w:r>
      <w:r>
        <w:br/>
      </w:r>
    </w:p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2468"/>
        <w:gridCol w:w="4809"/>
      </w:tblGrid>
      <w:tr>
        <w:trPr>
          <w:trHeight w:val="432"/>
        </w:trP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</w:pPr>
            <w:r>
              <w:t>VTU300</w:t>
            </w:r>
            <w:r>
              <w:rPr>
                <w:lang w:val="en-US"/>
              </w:rPr>
              <w:t>93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</w:pPr>
            <w:r>
              <w:t>24UECS10</w:t>
            </w:r>
            <w:r>
              <w:rPr>
                <w:lang w:val="en-US"/>
              </w:rPr>
              <w:t>33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</w:pPr>
            <w:r>
              <w:rPr>
                <w:lang w:val="en-US"/>
              </w:rPr>
              <w:t>B.Chennakesava Reddy</w:t>
            </w:r>
          </w:p>
        </w:tc>
      </w:tr>
    </w:tbl>
    <w:p>
      <w:r>
        <w:br/>
      </w:r>
    </w:p>
    <w:p>
      <w:r>
        <w:br/>
      </w:r>
    </w:p>
    <w:p>
      <w:r>
        <w:br w:type="page"/>
      </w:r>
    </w:p>
    <w:p>
      <w:pPr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TASK 4</w:t>
      </w:r>
    </w:p>
    <w:p>
      <w:pPr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Using Functions in Queries and Writing Sub Queries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Aim:</w:t>
      </w:r>
    </w:p>
    <w:p>
      <w:pPr>
        <w:pStyle w:val="15"/>
        <w:ind w:left="530"/>
      </w:pP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>
      <w:pPr>
        <w:pStyle w:val="15"/>
        <w:numPr>
          <w:ilvl w:val="0"/>
          <w:numId w:val="1"/>
        </w:numPr>
        <w:spacing w:line="274" w:lineRule="exact"/>
      </w:pPr>
      <w:r>
        <w:t>To retrieve all team details, including the count of winning matches for each team</w:t>
      </w:r>
    </w:p>
    <w:p>
      <w:pPr>
        <w:pStyle w:val="15"/>
        <w:numPr>
          <w:ilvl w:val="0"/>
          <w:numId w:val="1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15"/>
        <w:numPr>
          <w:ilvl w:val="0"/>
          <w:numId w:val="1"/>
        </w:numPr>
        <w:spacing w:line="274" w:lineRule="exact"/>
      </w:pPr>
      <w:r>
        <w:t>To retrieve the team details who won the matches.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retrieve players and match details of players who are above 25 years old. 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details of Team who have not played any matches.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To retrieve the teamid, boardid, teamname, and playername for a particular playerid given.</w:t>
      </w:r>
    </w:p>
    <w:p>
      <w:pPr>
        <w:jc w:val="both"/>
        <w:rPr>
          <w:rFonts w:ascii="Times New Roman" w:eastAsia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pStyle w:val="15"/>
        <w:numPr>
          <w:ilvl w:val="1"/>
          <w:numId w:val="2"/>
        </w:numPr>
        <w:spacing w:line="274" w:lineRule="exact"/>
      </w:pPr>
      <w:r>
        <w:t>To retrieve all team details, including the count of winning matches for each team.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  <w:jc w:val="both"/>
      </w:pPr>
      <w:r>
        <w:t>SQL&gt; SELECT t.TeamID, t.Name AS TeamName, t.Coach, t.Captain,(SELECT COUNT(m.MatchID)FROM Match m WHERE t.TeamID = SUBSTR(m.result, 1, 5)) AS WinningMatchCount FROM Team t;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  <w:jc w:val="both"/>
        <w:rPr>
          <w:b/>
        </w:rPr>
      </w:pPr>
      <w:r>
        <w:rPr>
          <w:b/>
        </w:rPr>
        <w:t>Output:</w:t>
      </w:r>
    </w:p>
    <w:p>
      <w:pPr>
        <w:pStyle w:val="15"/>
        <w:spacing w:line="274" w:lineRule="exact"/>
        <w:jc w:val="both"/>
        <w:rPr>
          <w:b/>
        </w:rPr>
      </w:pP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TEAMID     TEAMNAME                       COACH                          CAPTAIN                        WINNINGMATCHCOUNT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---------- ------------------------------ ------------------------------ ------------------------------ -----------------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TRICB01    ROCK                           K.PAUL                         K.MUTHU       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CCB02        AVG EXPRESS           T.KARTHIK                 Y.JOHN            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SCB01         EAGLE                         SOMU                           SRI HARI         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MCB01       PANTHER                    SARAVANAN              R.SUNILKUMAR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TUCB01     THUNDER                    D ALEX                        BARATHI        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TCB01       ANGRY BARD              TOM BABU                 CINIL JOHN                                    2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VCB01       RAINBOW                     S.RAJESHKUMAR    MANIMARAN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TCB02       TIGER ROCK               S.KANNAN                  BEN GEORGE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CCB01      ABS EXPRESS               G.D.RAMESH             SAMPATH KUMAR                       1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TICB01     KINGS                             D ANAND                    MATHAN        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 rows selected.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</w:pP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>
      <w:pPr>
        <w:pStyle w:val="15"/>
        <w:spacing w:line="274" w:lineRule="exact"/>
        <w:rPr>
          <w:spacing w:val="-1"/>
        </w:rPr>
      </w:pPr>
    </w:p>
    <w:p>
      <w:r>
        <w:rPr>
          <w:spacing w:val="-1"/>
        </w:rPr>
        <w:t xml:space="preserve">SQL&gt; </w:t>
      </w:r>
      <w:r>
        <w:t>SELECT t.TeamID, t.Name AS TeamName,(SELECT COUNT(m.MatchID) FROM Match m WHERE(t.TeamID = m.TeamID1 OR t.TeamID = m.TeamID2) AND INSTR(m.Result, 'Tie') &gt; 0) AS TieCount FROM Team t group by t.teamid, t.name;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>TEAMID     TEAMNAME           TIECOUNT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 ----------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TUCB01     </w:t>
        <w:tab/>
        <w:t>THUNDER</w:t>
        <w:tab/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TRICB01    </w:t>
        <w:tab/>
        <w:t>ROCK</w:t>
        <w:tab/>
        <w:tab/>
        <w:tab/>
        <w:t>1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VCB01      </w:t>
        <w:tab/>
        <w:t>RAINBOW</w:t>
        <w:tab/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CCB02      </w:t>
        <w:tab/>
        <w:t>AVG EXPRESS</w:t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MCB01      </w:t>
        <w:tab/>
        <w:t>PANTHER</w:t>
        <w:tab/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CCB01      </w:t>
        <w:tab/>
        <w:t>ABS EXPRESS</w:t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TCB01      </w:t>
        <w:tab/>
        <w:t>ANGRY BARD</w:t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TCB02      </w:t>
        <w:tab/>
        <w:t>TIGER ROCK</w:t>
        <w:tab/>
        <w:tab/>
        <w:t>1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SCB01      </w:t>
        <w:tab/>
        <w:t>EAGLE</w:t>
        <w:tab/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TICB01     </w:t>
        <w:tab/>
        <w:t>KINGS</w:t>
        <w:tab/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>10 rows selected.</w:t>
      </w:r>
    </w:p>
    <w:p>
      <w:pPr>
        <w:pStyle w:val="15"/>
        <w:spacing w:line="274" w:lineRule="exact"/>
      </w:pPr>
    </w:p>
    <w:p>
      <w:pPr>
        <w:pStyle w:val="15"/>
        <w:numPr>
          <w:ilvl w:val="1"/>
          <w:numId w:val="3"/>
        </w:numPr>
        <w:spacing w:line="274" w:lineRule="exact"/>
      </w:pPr>
      <w:r>
        <w:t>To retrieve the team details who won the matches.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SQL&gt; SELECT * FROM team t WHERE t.teamid IN (SELECT teamid1 FROM match WHERE INSTR(result, teamid1) &gt; 0 UNION SELECT teamid2 FROM match WHERE INSTR(result, teamid2) &gt;)</w:t>
      </w: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TEAMID  BOARDID   NAME                     COACH                        CAPTAIN</w:t>
      </w:r>
    </w:p>
    <w:p>
      <w:pPr>
        <w:pStyle w:val="15"/>
        <w:spacing w:line="274" w:lineRule="exact"/>
      </w:pPr>
      <w:r>
        <w:t>---------- ---------- ------------------------------- --------------------------- ------------------------------</w:t>
      </w:r>
    </w:p>
    <w:p>
      <w:pPr>
        <w:pStyle w:val="15"/>
        <w:spacing w:line="274" w:lineRule="exact"/>
      </w:pPr>
      <w:r>
        <w:t>TCB01      BID02</w:t>
        <w:tab/>
        <w:t xml:space="preserve">  ANGRY BARD       TOM BABU                 CINIL JOHN</w:t>
      </w:r>
    </w:p>
    <w:p>
      <w:pPr>
        <w:pStyle w:val="15"/>
        <w:spacing w:line="274" w:lineRule="exact"/>
      </w:pPr>
      <w:r>
        <w:t xml:space="preserve">TRICB01  BID04       </w:t>
        <w:tab/>
        <w:t xml:space="preserve">  ROCK                       K.PAUL                       K.MUTHU</w:t>
      </w:r>
    </w:p>
    <w:p>
      <w:pPr>
        <w:pStyle w:val="15"/>
        <w:spacing w:line="274" w:lineRule="exact"/>
      </w:pPr>
      <w:r>
        <w:t>2 rows selected.</w:t>
      </w:r>
    </w:p>
    <w:p>
      <w:pPr>
        <w:pStyle w:val="15"/>
        <w:spacing w:line="274" w:lineRule="exact"/>
      </w:pPr>
    </w:p>
    <w:p>
      <w:pPr>
        <w:pStyle w:val="15"/>
        <w:numPr>
          <w:ilvl w:val="1"/>
          <w:numId w:val="3"/>
        </w:numPr>
        <w:spacing w:line="274" w:lineRule="exact"/>
      </w:pPr>
      <w:r>
        <w:t>To retrieve players and match details of players who are above 25 years old.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  <w:jc w:val="both"/>
      </w:pPr>
      <w:r>
        <w:t>SQL&gt; SELECT p.playerID,p.FName,p.LName,p.age,m.matchid,m.match_Date, m.Time1,m.result FROM player p, match m WHERE p.age &gt; 25 AND (p.teamid = m.teamid1 OR p.teamid = m.teamid2);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  <w:jc w:val="both"/>
      </w:pPr>
      <w:r>
        <w:t>PLAYER PLAYERNAME   AGE MATCHID    MATCH_DAT      TIME1 RESULT</w:t>
      </w:r>
    </w:p>
    <w:p>
      <w:pPr>
        <w:pStyle w:val="15"/>
        <w:spacing w:line="274" w:lineRule="exact"/>
        <w:jc w:val="both"/>
      </w:pPr>
      <w:r>
        <w:t>------ -------------------------- ---------- ---------- --------- ---------- --------------------</w:t>
      </w:r>
    </w:p>
    <w:p>
      <w:pPr>
        <w:pStyle w:val="15"/>
        <w:spacing w:line="274" w:lineRule="exact"/>
        <w:jc w:val="both"/>
      </w:pPr>
      <w:r>
        <w:t xml:space="preserve">1      Raj                                 27 </w:t>
        <w:tab/>
        <w:t xml:space="preserve">M01        </w:t>
        <w:tab/>
        <w:t xml:space="preserve">22-JUN-22        1.3 </w:t>
        <w:tab/>
        <w:t>TCB01 - WIN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</w:pPr>
    </w:p>
    <w:p>
      <w:pPr>
        <w:pStyle w:val="15"/>
        <w:numPr>
          <w:ilvl w:val="1"/>
          <w:numId w:val="3"/>
        </w:numPr>
        <w:spacing w:line="274" w:lineRule="exact"/>
      </w:pPr>
      <w:r>
        <w:t>To retrieve the details of Team who have not played any matches.</w:t>
      </w:r>
    </w:p>
    <w:p>
      <w:pPr>
        <w:pStyle w:val="15"/>
        <w:spacing w:line="274" w:lineRule="exact"/>
      </w:pP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</w:t>
      </w:r>
      <w:r>
        <w:t>SELECT t.TeamID, t.Name AS TeamName, t.Coach, t.Captain FROM Team t WHERE t.TeamID NOT IN (SELECT TeamID1 FROM Match UNION SELECT TeamID2 FROM Match);</w:t>
      </w: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TEAMID     TEAMNAME                       COACH                          CAPTAIN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---------- ------------------------------ ------------------------------ ------------------------------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VCB01      RAINBOW                        S.RAJESHKUMAR            MANIMARAN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MCB01     PANTHER                        SARAVANAN                    R.SUNILKUMAR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TUCB01   THUNDER                        D ALEX                              BARATHI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SCB01      EAGLE                              SOMU                                 SRI HARI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TICB01     KINGS                              D ANAND                           MATHAN</w:t>
      </w: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pStyle w:val="40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To retrieve the teamid, boardid, teamname, and playername for a particular playerid given.</w:t>
      </w: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t.teamid, t.boardid, t.name, p.fname FROM team t JOIN player p ON t.teamid = p.teamid WHERE p.playerid = '66';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TEAMID     BOARDID    NAME                           FNAME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---------- ---------- ------------------------------ ------------------------------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VCB01       BID03            RAINBOW                    Ganesh</w:t>
      </w: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b/>
          <w:bCs/>
          <w:szCs w:val="24"/>
        </w:rPr>
      </w:pPr>
    </w:p>
    <w:p>
      <w:pPr>
        <w:rPr>
          <w:rFonts w:ascii="Times New Roman" w:cs="Times New Roman" w:hAnsi="Times New Roman"/>
          <w:b/>
          <w:bCs/>
          <w:szCs w:val="24"/>
        </w:rPr>
      </w:pPr>
      <w:r>
        <w:rPr>
          <w:rFonts w:ascii="Times New Roman" w:cs="Times New Roman" w:hAnsi="Times New Roman"/>
          <w:b/>
          <w:bCs/>
          <w:szCs w:val="24"/>
        </w:rPr>
        <w:t>Result:</w:t>
      </w:r>
    </w:p>
    <w:p>
      <w:pPr>
        <w:ind w:firstLine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query using joins and writing subqueries has been done successfully.</w:t>
      </w:r>
    </w:p>
    <w:p>
      <w:pPr>
        <w:rPr>
          <w:rFonts w:ascii="Times New Roman" w:cs="Times New Roman" w:hAnsi="Times New Roman"/>
          <w:sz w:val="28"/>
          <w:szCs w:val="28"/>
        </w:rPr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Arial"/>
    <w:panose1 w:val="00000000000000000000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Arial"/>
    <w:panose1 w:val="00000000000000000000"/>
    <w:charset w:val="00"/>
    <w:family w:val="auto"/>
    <w:pitch w:val="variable"/>
    <w:sig w:usb0="E0002AFF" w:usb1="C0007841" w:usb2="00000009" w:usb3="00000000" w:csb0="000001FF" w:csb1="00000000"/>
  </w:font>
  <w:font w:name="Courier">
    <w:altName w:val="Courier New"/>
    <w:panose1 w:val="02070409020002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007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</w:rPr>
      <mc:AlternateContent>
        <mc:Choice Requires="wps">
          <w:drawing>
            <wp:anchor distT="0" distB="0" distL="0" distR="0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38953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0.0pt;&#10;mso-wrap-distance-right:0.0pt;">
              <v:stroke color="#938953"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eastAsia="ＭＳ ゴシック" w:cs="宋体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eastAsia="ＭＳ ゴシック" w:cs="宋体" w:hAnsi="Calibri"/>
        <w:color w:val="4F81BD"/>
        <w:sz w:val="20"/>
        <w:szCs w:val="20"/>
      </w:rPr>
      <w:t>2</w:t>
    </w:r>
    <w:r>
      <w:rPr>
        <w:rFonts w:ascii="Calibri" w:eastAsia="ＭＳ ゴシック" w:cs="宋体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6"/>
    <w:multiLevelType w:val="multilevel"/>
    <w:tmpl w:val="07E4759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96" w:hanging="240"/>
      </w:pPr>
      <w:rPr>
        <w:rFonts w:ascii="Times New Roman" w:hAnsi="Times New Roman" w:eastAsia="Times New Roman" w:cs="Times New Roman" w:hint="default"/>
        <w:b/>
        <w:bCs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00000008"/>
    <w:multiLevelType w:val="multilevel"/>
    <w:tmpl w:val="2F9D6929"/>
    <w:lvl w:ilvl="0">
      <w:start w:val="4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">
    <w:nsid w:val="00000007"/>
    <w:multiLevelType w:val="multilevel"/>
    <w:tmpl w:val="0B240ACB"/>
    <w:lvl w:ilvl="0">
      <w:start w:val="4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3">
    <w:nsid w:val="00000005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>
    <w:nsid w:val="0000000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5">
    <w:nsid w:val="0000000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4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7">
    <w:nsid w:val="00000001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>
    <w:nsid w:val="00000000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宋体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宋体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宋体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宋体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宋体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宋体" w:hAnsi="Calibri"/>
      <w:color w:val="24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宋体" w:hAnsi="Calibri"/>
      <w:i/>
      <w:iCs/>
      <w:color w:val="24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宋体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宋体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宋体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4"/>
      </w:numPr>
      <w:contextualSpacing/>
    </w:pPr>
  </w:style>
  <w:style w:type="paragraph" w:styleId="26">
    <w:name w:val="List Bullet 2"/>
    <w:basedOn w:val="0"/>
    <w:pPr>
      <w:numPr>
        <w:ilvl w:val="0"/>
        <w:numId w:val="5"/>
      </w:numPr>
      <w:contextualSpacing/>
    </w:pPr>
  </w:style>
  <w:style w:type="paragraph" w:styleId="27">
    <w:name w:val="List Bullet 3"/>
    <w:basedOn w:val="0"/>
    <w:pPr>
      <w:numPr>
        <w:ilvl w:val="0"/>
        <w:numId w:val="6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7"/>
      </w:numPr>
      <w:contextualSpacing/>
    </w:pPr>
  </w:style>
  <w:style w:type="paragraph" w:styleId="32">
    <w:name w:val="List Number 2"/>
    <w:basedOn w:val="0"/>
    <w:pPr>
      <w:numPr>
        <w:ilvl w:val="0"/>
        <w:numId w:val="8"/>
      </w:numPr>
      <w:contextualSpacing/>
    </w:pPr>
  </w:style>
  <w:style w:type="paragraph" w:styleId="33">
    <w:name w:val="List Number 3"/>
    <w:basedOn w:val="0"/>
    <w:pPr>
      <w:numPr>
        <w:ilvl w:val="0"/>
        <w:numId w:val="9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宋体" w:hAnsi="Courier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宋体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宋体" w:hAnsi="Calibri"/>
      <w:color w:val="17365D"/>
      <w:spacing w:val="5"/>
      <w:kern w:val="28"/>
      <w:sz w:val="52"/>
      <w:szCs w:val="52"/>
    </w:rPr>
  </w:style>
  <w:style w:type="paragraph" w:customStyle="1" w:styleId="39">
    <w:name w:val="No Spacing"/>
    <w:rPr>
      <w:rFonts w:ascii="Cambria" w:eastAsia="ＭＳ 明朝" w:cs="宋体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1"/>
    <w:basedOn w:val="10"/>
    <w:rPr>
      <w:i/>
      <w:iCs/>
      <w:color w:val="7F7F7F"/>
    </w:rPr>
  </w:style>
  <w:style w:type="character" w:customStyle="1" w:styleId="44">
    <w:name w:val="Intense Emphasis1"/>
    <w:basedOn w:val="10"/>
    <w:rPr>
      <w:b/>
      <w:bCs/>
      <w:i/>
      <w:iCs/>
      <w:color w:val="4F81BD"/>
    </w:rPr>
  </w:style>
  <w:style w:type="character" w:customStyle="1" w:styleId="45">
    <w:name w:val="Subtle Reference1"/>
    <w:basedOn w:val="10"/>
    <w:rPr>
      <w:caps w:val="0"/>
      <w:smallCaps/>
      <w:color w:val="C0504D"/>
      <w:u w:val="single"/>
    </w:rPr>
  </w:style>
  <w:style w:type="character" w:customStyle="1" w:styleId="46">
    <w:name w:val="Intense Reference1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1"/>
    <w:basedOn w:val="10"/>
    <w:rPr>
      <w:b/>
      <w:bCs/>
      <w:caps w:val="0"/>
      <w:smallCaps/>
      <w:spacing w:val="5"/>
    </w:rPr>
  </w:style>
  <w:style w:type="paragraph" w:customStyle="1" w:styleId="48">
    <w:name w:val="TOC Heading1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6</Pages>
  <Words>639</Words>
  <Characters>3773</Characters>
  <Lines>154</Lines>
  <Paragraphs>90</Paragraphs>
  <CharactersWithSpaces>5825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3</cp:revision>
  <cp:lastPrinted>2025-10-15T00:45:00Z</cp:lastPrinted>
  <dcterms:created xsi:type="dcterms:W3CDTF">2025-10-26T09:56:00Z</dcterms:created>
  <dcterms:modified xsi:type="dcterms:W3CDTF">2025-11-02T14:56:24Z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1033-12.2.0.23131</vt:lpwstr>
  </property>
  <property fmtid="{D5CDD505-2E9C-101B-9397-08002B2CF9AE}" pid="3" name="ICV">
    <vt:lpwstr>50f66017e3b941e09f4bf4257fe38983</vt:lpwstr>
  </property>
</Properties>
</file>